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bookmarkEnd w:id="0"/>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696C61" w:rsidP="00310F17">
            <w:pPr>
              <w:pStyle w:val="Title"/>
            </w:pPr>
            <w:sdt>
              <w:sdtPr>
                <w:id w:val="-1625693074"/>
                <w:placeholder>
                  <w:docPart w:val="694DCE1C08A84977B7397920DB86A31C"/>
                </w:placeholder>
                <w:temporary/>
                <w:showingPlcHdr/>
                <w15:appearance w15:val="hidden"/>
              </w:sdtPr>
              <w:sdtEndPr/>
              <w:sdtContent>
                <w:r w:rsidR="003D1B71" w:rsidRPr="00310F17">
                  <w:t>[First Name]</w:t>
                </w:r>
              </w:sdtContent>
            </w:sdt>
            <w:r w:rsidR="003D1B71" w:rsidRPr="00310F17">
              <w:br/>
            </w:r>
            <w:sdt>
              <w:sdtPr>
                <w:id w:val="1980958706"/>
                <w:placeholder>
                  <w:docPart w:val="152F05D414D54972A9F06C12F2692550"/>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3DA50AFB3C804A468977D940D129AE1F"/>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696C61" w:rsidP="00AC6C7E">
            <w:pPr>
              <w:pStyle w:val="Dates"/>
              <w:rPr>
                <w:rFonts w:ascii="Calibri" w:hAnsi="Calibri" w:cs="Calibri"/>
              </w:rPr>
            </w:pPr>
            <w:sdt>
              <w:sdtPr>
                <w:rPr>
                  <w:rFonts w:ascii="Calibri" w:hAnsi="Calibri" w:cs="Calibri"/>
                </w:rPr>
                <w:id w:val="201059472"/>
                <w:placeholder>
                  <w:docPart w:val="14A0F826E8C94A24BF5EF156C5689D48"/>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49F6742C23A3401D83D89617F5CFED6F"/>
                </w:placeholder>
                <w:temporary/>
                <w:showingPlcHdr/>
                <w15:appearance w15:val="hidden"/>
              </w:sdtPr>
              <w:sdtEndPr/>
              <w:sdtContent>
                <w:r w:rsidR="003D1B71" w:rsidRPr="00740017">
                  <w:rPr>
                    <w:rFonts w:ascii="Calibri" w:hAnsi="Calibri" w:cs="Calibri"/>
                  </w:rPr>
                  <w:t>[To]</w:t>
                </w:r>
              </w:sdtContent>
            </w:sdt>
          </w:p>
          <w:p w:rsidR="003D1B71" w:rsidRPr="00740017" w:rsidRDefault="00696C61" w:rsidP="00AC6C7E">
            <w:pPr>
              <w:pStyle w:val="Experience"/>
              <w:rPr>
                <w:rFonts w:ascii="Calibri" w:hAnsi="Calibri" w:cs="Calibri"/>
              </w:rPr>
            </w:pPr>
            <w:sdt>
              <w:sdtPr>
                <w:rPr>
                  <w:rFonts w:ascii="Calibri" w:hAnsi="Calibri" w:cs="Calibri"/>
                </w:rPr>
                <w:id w:val="-1167319978"/>
                <w:placeholder>
                  <w:docPart w:val="2E687BB66A4E415F939729198BCE5B06"/>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134D8234AED8446AB6666DE995A844B0"/>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527EA2045D1541469E133A9E5202A81B"/>
                </w:placeholder>
                <w:temporary/>
                <w:showingPlcHdr/>
                <w15:appearance w15:val="hidden"/>
              </w:sdtPr>
              <w:sdtEndPr/>
              <w:sdtContent>
                <w:r w:rsidR="003D1B71" w:rsidRPr="00740017">
                  <w:rPr>
                    <w:rFonts w:ascii="Calibri" w:hAnsi="Calibri" w:cs="Calibri"/>
                  </w:rPr>
                  <w:t>[Company Name]</w:t>
                </w:r>
              </w:sdtContent>
            </w:sdt>
          </w:p>
          <w:p w:rsidR="003D1B71" w:rsidRPr="00740017" w:rsidRDefault="00696C61" w:rsidP="00AC6C7E">
            <w:pPr>
              <w:pStyle w:val="Dates"/>
              <w:rPr>
                <w:rFonts w:ascii="Calibri" w:hAnsi="Calibri" w:cs="Calibri"/>
              </w:rPr>
            </w:pPr>
            <w:sdt>
              <w:sdtPr>
                <w:rPr>
                  <w:rFonts w:ascii="Calibri" w:hAnsi="Calibri" w:cs="Calibri"/>
                </w:rPr>
                <w:id w:val="1889063361"/>
                <w:placeholder>
                  <w:docPart w:val="0CEA6EEAA5DD4261AE48F8AE59A76E15"/>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6069F7D974C04D09B89D9CF31FA4400F"/>
                </w:placeholder>
                <w:temporary/>
                <w:showingPlcHdr/>
                <w15:appearance w15:val="hidden"/>
              </w:sdtPr>
              <w:sdtEndPr/>
              <w:sdtContent>
                <w:r w:rsidR="003D1B71" w:rsidRPr="00740017">
                  <w:rPr>
                    <w:rFonts w:ascii="Calibri" w:hAnsi="Calibri" w:cs="Calibri"/>
                  </w:rPr>
                  <w:t>[To]</w:t>
                </w:r>
              </w:sdtContent>
            </w:sdt>
          </w:p>
          <w:p w:rsidR="003D1B71" w:rsidRPr="00740017" w:rsidRDefault="00696C61" w:rsidP="00AC6C7E">
            <w:pPr>
              <w:pStyle w:val="Experience"/>
              <w:rPr>
                <w:rFonts w:ascii="Calibri" w:hAnsi="Calibri" w:cs="Calibri"/>
              </w:rPr>
            </w:pPr>
            <w:sdt>
              <w:sdtPr>
                <w:rPr>
                  <w:rFonts w:ascii="Calibri" w:hAnsi="Calibri" w:cs="Calibri"/>
                </w:rPr>
                <w:id w:val="2089416168"/>
                <w:placeholder>
                  <w:docPart w:val="7AC560AA0E8D410BAEECC0D721C194A5"/>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1F18CC0932BF4F969C53DB24E5096663"/>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B2F10A9C7257402B83ECE2D585898E71"/>
                </w:placeholder>
                <w:temporary/>
                <w:showingPlcHdr/>
                <w15:appearance w15:val="hidden"/>
              </w:sdtPr>
              <w:sdtEndPr/>
              <w:sdtContent>
                <w:r w:rsidR="003D1B71" w:rsidRPr="00740017">
                  <w:rPr>
                    <w:rFonts w:ascii="Calibri" w:hAnsi="Calibri" w:cs="Calibri"/>
                  </w:rPr>
                  <w:t>[Company Name]</w:t>
                </w:r>
              </w:sdtContent>
            </w:sdt>
          </w:p>
          <w:p w:rsidR="003D1B71" w:rsidRPr="00740017" w:rsidRDefault="00696C61" w:rsidP="00AC6C7E">
            <w:pPr>
              <w:pStyle w:val="Dates"/>
              <w:rPr>
                <w:rFonts w:ascii="Calibri" w:hAnsi="Calibri" w:cs="Calibri"/>
              </w:rPr>
            </w:pPr>
            <w:sdt>
              <w:sdtPr>
                <w:rPr>
                  <w:rFonts w:ascii="Calibri" w:hAnsi="Calibri" w:cs="Calibri"/>
                </w:rPr>
                <w:id w:val="-848477920"/>
                <w:placeholder>
                  <w:docPart w:val="8B9CC8E7102F46B2B716A0495971A747"/>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EAEC3EC998344BFC9E186A78135D926F"/>
                </w:placeholder>
                <w:temporary/>
                <w:showingPlcHdr/>
                <w15:appearance w15:val="hidden"/>
              </w:sdtPr>
              <w:sdtEndPr/>
              <w:sdtContent>
                <w:r w:rsidR="003D1B71" w:rsidRPr="00740017">
                  <w:rPr>
                    <w:rFonts w:ascii="Calibri" w:hAnsi="Calibri" w:cs="Calibri"/>
                  </w:rPr>
                  <w:t>[To]</w:t>
                </w:r>
              </w:sdtContent>
            </w:sdt>
          </w:p>
          <w:p w:rsidR="003D1B71" w:rsidRPr="00740017" w:rsidRDefault="00696C61" w:rsidP="00AC6C7E">
            <w:pPr>
              <w:pStyle w:val="Experience"/>
              <w:rPr>
                <w:rFonts w:ascii="Calibri" w:hAnsi="Calibri" w:cs="Calibri"/>
              </w:rPr>
            </w:pPr>
            <w:sdt>
              <w:sdtPr>
                <w:rPr>
                  <w:rFonts w:ascii="Calibri" w:hAnsi="Calibri" w:cs="Calibri"/>
                </w:rPr>
                <w:id w:val="-1462188416"/>
                <w:placeholder>
                  <w:docPart w:val="9A4702E43FA14619A0665303152CA37B"/>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53B893DAB50747A6A6B49A8F0E32048E"/>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1A7F8B5A9DE14893BC037206010FB225"/>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5B0882DC5A0F4264A9A36F40B364441D"/>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CA09BCDC0911434991FD57E24CA638C6"/>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696C61" w:rsidP="00353B60">
            <w:pPr>
              <w:pStyle w:val="SchoolName"/>
            </w:pPr>
            <w:sdt>
              <w:sdtPr>
                <w:id w:val="245614494"/>
                <w:placeholder>
                  <w:docPart w:val="3B49147012EE4A4F84806174EB3491E0"/>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456FEA6705E342FC9B65BB06AAC6BDF2"/>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68BDD92C9C014788B10F43C5C7D05AAF"/>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514EF11F62184F1195740427CA77CF26"/>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9D8C813D22A2419786B9DF696B89F4DD"/>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F38E1649D6134C219A1379BD20B5986F"/>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45AE60312F5C454C8D584B62F867ED34"/>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FD94D08CCC5349CAB9AACD3C7D792177"/>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834BDC9612084190BDC24CFEA8AD1E33"/>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837923"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2" w:type="dxa"/>
            <w:vAlign w:val="center"/>
          </w:tcPr>
          <w:p w:rsidR="003D1B71" w:rsidRPr="00380FD1" w:rsidRDefault="00696C61" w:rsidP="00380FD1">
            <w:pPr>
              <w:pStyle w:val="Information"/>
            </w:pPr>
            <w:sdt>
              <w:sdtPr>
                <w:id w:val="1645700282"/>
                <w:placeholder>
                  <w:docPart w:val="0063466356A549B7A0D5F94968F82DD5"/>
                </w:placeholder>
                <w:temporary/>
                <w:showingPlcHdr/>
                <w15:appearance w15:val="hidden"/>
              </w:sdtPr>
              <w:sdtEndPr/>
              <w:sdtContent>
                <w:r w:rsidR="003D1B71" w:rsidRPr="00380FD1">
                  <w:t>[Your Address]</w:t>
                </w:r>
              </w:sdtContent>
            </w:sdt>
          </w:p>
          <w:p w:rsidR="003D1B71" w:rsidRPr="00380FD1" w:rsidRDefault="00696C61" w:rsidP="00380FD1">
            <w:pPr>
              <w:pStyle w:val="Information"/>
            </w:pPr>
            <w:sdt>
              <w:sdtPr>
                <w:id w:val="-798381348"/>
                <w:placeholder>
                  <w:docPart w:val="52E805C65AA4487F9D3323F91FF2346B"/>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4B041CF"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2" w:type="dxa"/>
            <w:vAlign w:val="center"/>
          </w:tcPr>
          <w:p w:rsidR="003D1B71" w:rsidRPr="00380FD1" w:rsidRDefault="00696C61" w:rsidP="00380FD1">
            <w:pPr>
              <w:pStyle w:val="Information"/>
            </w:pPr>
            <w:sdt>
              <w:sdtPr>
                <w:id w:val="1701595270"/>
                <w:placeholder>
                  <w:docPart w:val="BCD7541BF8E5407C82DA126FCEC0A7F9"/>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FCD4E7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2" w:type="dxa"/>
            <w:vAlign w:val="center"/>
          </w:tcPr>
          <w:p w:rsidR="003D1B71" w:rsidRPr="00380FD1" w:rsidRDefault="00696C61" w:rsidP="00380FD1">
            <w:pPr>
              <w:pStyle w:val="Information"/>
            </w:pPr>
            <w:sdt>
              <w:sdtPr>
                <w:id w:val="-1997099910"/>
                <w:placeholder>
                  <w:docPart w:val="AF984A7F801642369C31056657FD5D2C"/>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F1B662"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sdt>
          <w:sdtPr>
            <w:id w:val="994223924"/>
            <w:placeholder>
              <w:docPart w:val="36E76AA62AF04C4D886978591CC93261"/>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C61" w:rsidRDefault="00696C61" w:rsidP="00590471">
      <w:r>
        <w:separator/>
      </w:r>
    </w:p>
  </w:endnote>
  <w:endnote w:type="continuationSeparator" w:id="0">
    <w:p w:rsidR="00696C61" w:rsidRDefault="00696C61"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C61" w:rsidRDefault="00696C61" w:rsidP="00590471">
      <w:r>
        <w:separator/>
      </w:r>
    </w:p>
  </w:footnote>
  <w:footnote w:type="continuationSeparator" w:id="0">
    <w:p w:rsidR="00696C61" w:rsidRDefault="00696C61"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EE4670F"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D69"/>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96C61"/>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02D69"/>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jin\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4DCE1C08A84977B7397920DB86A31C"/>
        <w:category>
          <w:name w:val="General"/>
          <w:gallery w:val="placeholder"/>
        </w:category>
        <w:types>
          <w:type w:val="bbPlcHdr"/>
        </w:types>
        <w:behaviors>
          <w:behavior w:val="content"/>
        </w:behaviors>
        <w:guid w:val="{532045D8-BCA3-49CF-B2A3-69F508869280}"/>
      </w:docPartPr>
      <w:docPartBody>
        <w:p w:rsidR="00000000" w:rsidRDefault="009436EA">
          <w:pPr>
            <w:pStyle w:val="694DCE1C08A84977B7397920DB86A31C"/>
          </w:pPr>
          <w:r w:rsidRPr="00310F17">
            <w:t>[First Name]</w:t>
          </w:r>
        </w:p>
      </w:docPartBody>
    </w:docPart>
    <w:docPart>
      <w:docPartPr>
        <w:name w:val="152F05D414D54972A9F06C12F2692550"/>
        <w:category>
          <w:name w:val="General"/>
          <w:gallery w:val="placeholder"/>
        </w:category>
        <w:types>
          <w:type w:val="bbPlcHdr"/>
        </w:types>
        <w:behaviors>
          <w:behavior w:val="content"/>
        </w:behaviors>
        <w:guid w:val="{A5A937EC-8491-4AA2-81C3-3FFAB12A987F}"/>
      </w:docPartPr>
      <w:docPartBody>
        <w:p w:rsidR="00000000" w:rsidRDefault="009436EA">
          <w:pPr>
            <w:pStyle w:val="152F05D414D54972A9F06C12F2692550"/>
          </w:pPr>
          <w:r w:rsidRPr="00310F17">
            <w:t>[Surname]</w:t>
          </w:r>
        </w:p>
      </w:docPartBody>
    </w:docPart>
    <w:docPart>
      <w:docPartPr>
        <w:name w:val="3DA50AFB3C804A468977D940D129AE1F"/>
        <w:category>
          <w:name w:val="General"/>
          <w:gallery w:val="placeholder"/>
        </w:category>
        <w:types>
          <w:type w:val="bbPlcHdr"/>
        </w:types>
        <w:behaviors>
          <w:behavior w:val="content"/>
        </w:behaviors>
        <w:guid w:val="{031C6C9B-6C47-4DB3-A65D-E9E031563361}"/>
      </w:docPartPr>
      <w:docPartBody>
        <w:p w:rsidR="00000000" w:rsidRDefault="009436EA">
          <w:pPr>
            <w:pStyle w:val="3DA50AFB3C804A468977D940D129AE1F"/>
          </w:pPr>
          <w:r w:rsidRPr="00AC6C7E">
            <w:t>Experience</w:t>
          </w:r>
        </w:p>
      </w:docPartBody>
    </w:docPart>
    <w:docPart>
      <w:docPartPr>
        <w:name w:val="14A0F826E8C94A24BF5EF156C5689D48"/>
        <w:category>
          <w:name w:val="General"/>
          <w:gallery w:val="placeholder"/>
        </w:category>
        <w:types>
          <w:type w:val="bbPlcHdr"/>
        </w:types>
        <w:behaviors>
          <w:behavior w:val="content"/>
        </w:behaviors>
        <w:guid w:val="{8923E7E5-641C-4B82-92C3-EC605A5E478A}"/>
      </w:docPartPr>
      <w:docPartBody>
        <w:p w:rsidR="00000000" w:rsidRDefault="009436EA">
          <w:pPr>
            <w:pStyle w:val="14A0F826E8C94A24BF5EF156C5689D48"/>
          </w:pPr>
          <w:r w:rsidRPr="00740017">
            <w:rPr>
              <w:rFonts w:ascii="Calibri" w:hAnsi="Calibri" w:cs="Calibri"/>
            </w:rPr>
            <w:t>[Dates From]</w:t>
          </w:r>
        </w:p>
      </w:docPartBody>
    </w:docPart>
    <w:docPart>
      <w:docPartPr>
        <w:name w:val="49F6742C23A3401D83D89617F5CFED6F"/>
        <w:category>
          <w:name w:val="General"/>
          <w:gallery w:val="placeholder"/>
        </w:category>
        <w:types>
          <w:type w:val="bbPlcHdr"/>
        </w:types>
        <w:behaviors>
          <w:behavior w:val="content"/>
        </w:behaviors>
        <w:guid w:val="{8C34C7F2-2243-4737-8BC1-ADC49AE199E6}"/>
      </w:docPartPr>
      <w:docPartBody>
        <w:p w:rsidR="00000000" w:rsidRDefault="009436EA">
          <w:pPr>
            <w:pStyle w:val="49F6742C23A3401D83D89617F5CFED6F"/>
          </w:pPr>
          <w:r w:rsidRPr="00740017">
            <w:rPr>
              <w:rFonts w:ascii="Calibri" w:hAnsi="Calibri" w:cs="Calibri"/>
            </w:rPr>
            <w:t>[To]</w:t>
          </w:r>
        </w:p>
      </w:docPartBody>
    </w:docPart>
    <w:docPart>
      <w:docPartPr>
        <w:name w:val="2E687BB66A4E415F939729198BCE5B06"/>
        <w:category>
          <w:name w:val="General"/>
          <w:gallery w:val="placeholder"/>
        </w:category>
        <w:types>
          <w:type w:val="bbPlcHdr"/>
        </w:types>
        <w:behaviors>
          <w:behavior w:val="content"/>
        </w:behaviors>
        <w:guid w:val="{DB6D4D66-14C2-4541-B691-63891769FD2C}"/>
      </w:docPartPr>
      <w:docPartBody>
        <w:p w:rsidR="00000000" w:rsidRDefault="009436EA">
          <w:pPr>
            <w:pStyle w:val="2E687BB66A4E415F939729198BCE5B06"/>
          </w:pPr>
          <w:r w:rsidRPr="00740017">
            <w:rPr>
              <w:rFonts w:ascii="Calibri" w:hAnsi="Calibri" w:cs="Calibri"/>
            </w:rPr>
            <w:t>[Job Title]</w:t>
          </w:r>
        </w:p>
      </w:docPartBody>
    </w:docPart>
    <w:docPart>
      <w:docPartPr>
        <w:name w:val="134D8234AED8446AB6666DE995A844B0"/>
        <w:category>
          <w:name w:val="General"/>
          <w:gallery w:val="placeholder"/>
        </w:category>
        <w:types>
          <w:type w:val="bbPlcHdr"/>
        </w:types>
        <w:behaviors>
          <w:behavior w:val="content"/>
        </w:behaviors>
        <w:guid w:val="{B6F37B65-50E1-4152-A1A9-3587585676BB}"/>
      </w:docPartPr>
      <w:docPartBody>
        <w:p w:rsidR="00000000" w:rsidRDefault="009436EA">
          <w:pPr>
            <w:pStyle w:val="134D8234AED8446AB6666DE995A844B0"/>
          </w:pPr>
          <w:r w:rsidRPr="00740017">
            <w:rPr>
              <w:rFonts w:ascii="Calibri" w:hAnsi="Calibri" w:cs="Calibri"/>
            </w:rPr>
            <w:t>[Job Position]</w:t>
          </w:r>
        </w:p>
      </w:docPartBody>
    </w:docPart>
    <w:docPart>
      <w:docPartPr>
        <w:name w:val="527EA2045D1541469E133A9E5202A81B"/>
        <w:category>
          <w:name w:val="General"/>
          <w:gallery w:val="placeholder"/>
        </w:category>
        <w:types>
          <w:type w:val="bbPlcHdr"/>
        </w:types>
        <w:behaviors>
          <w:behavior w:val="content"/>
        </w:behaviors>
        <w:guid w:val="{48349C91-F79A-4AA2-9F4A-3958F0D53166}"/>
      </w:docPartPr>
      <w:docPartBody>
        <w:p w:rsidR="00000000" w:rsidRDefault="009436EA">
          <w:pPr>
            <w:pStyle w:val="527EA2045D1541469E133A9E5202A81B"/>
          </w:pPr>
          <w:r w:rsidRPr="00740017">
            <w:rPr>
              <w:rFonts w:ascii="Calibri" w:hAnsi="Calibri" w:cs="Calibri"/>
            </w:rPr>
            <w:t>[Company Name]</w:t>
          </w:r>
        </w:p>
      </w:docPartBody>
    </w:docPart>
    <w:docPart>
      <w:docPartPr>
        <w:name w:val="0CEA6EEAA5DD4261AE48F8AE59A76E15"/>
        <w:category>
          <w:name w:val="General"/>
          <w:gallery w:val="placeholder"/>
        </w:category>
        <w:types>
          <w:type w:val="bbPlcHdr"/>
        </w:types>
        <w:behaviors>
          <w:behavior w:val="content"/>
        </w:behaviors>
        <w:guid w:val="{27E14C2D-DC2F-4705-97D6-6DCA2F107E0B}"/>
      </w:docPartPr>
      <w:docPartBody>
        <w:p w:rsidR="00000000" w:rsidRDefault="009436EA">
          <w:pPr>
            <w:pStyle w:val="0CEA6EEAA5DD4261AE48F8AE59A76E15"/>
          </w:pPr>
          <w:r w:rsidRPr="00740017">
            <w:rPr>
              <w:rFonts w:ascii="Calibri" w:hAnsi="Calibri" w:cs="Calibri"/>
            </w:rPr>
            <w:t>[Dates From]</w:t>
          </w:r>
        </w:p>
      </w:docPartBody>
    </w:docPart>
    <w:docPart>
      <w:docPartPr>
        <w:name w:val="6069F7D974C04D09B89D9CF31FA4400F"/>
        <w:category>
          <w:name w:val="General"/>
          <w:gallery w:val="placeholder"/>
        </w:category>
        <w:types>
          <w:type w:val="bbPlcHdr"/>
        </w:types>
        <w:behaviors>
          <w:behavior w:val="content"/>
        </w:behaviors>
        <w:guid w:val="{24B24CD6-2710-4963-907C-809A84FAD4C3}"/>
      </w:docPartPr>
      <w:docPartBody>
        <w:p w:rsidR="00000000" w:rsidRDefault="009436EA">
          <w:pPr>
            <w:pStyle w:val="6069F7D974C04D09B89D9CF31FA4400F"/>
          </w:pPr>
          <w:r w:rsidRPr="00740017">
            <w:rPr>
              <w:rFonts w:ascii="Calibri" w:hAnsi="Calibri" w:cs="Calibri"/>
            </w:rPr>
            <w:t>[To]</w:t>
          </w:r>
        </w:p>
      </w:docPartBody>
    </w:docPart>
    <w:docPart>
      <w:docPartPr>
        <w:name w:val="7AC560AA0E8D410BAEECC0D721C194A5"/>
        <w:category>
          <w:name w:val="General"/>
          <w:gallery w:val="placeholder"/>
        </w:category>
        <w:types>
          <w:type w:val="bbPlcHdr"/>
        </w:types>
        <w:behaviors>
          <w:behavior w:val="content"/>
        </w:behaviors>
        <w:guid w:val="{542FEA82-3BC8-4E47-AB2F-C01EEB77C42F}"/>
      </w:docPartPr>
      <w:docPartBody>
        <w:p w:rsidR="00000000" w:rsidRDefault="009436EA">
          <w:pPr>
            <w:pStyle w:val="7AC560AA0E8D410BAEECC0D721C194A5"/>
          </w:pPr>
          <w:r w:rsidRPr="00740017">
            <w:rPr>
              <w:rFonts w:ascii="Calibri" w:hAnsi="Calibri" w:cs="Calibri"/>
            </w:rPr>
            <w:t>[Job Title]</w:t>
          </w:r>
        </w:p>
      </w:docPartBody>
    </w:docPart>
    <w:docPart>
      <w:docPartPr>
        <w:name w:val="1F18CC0932BF4F969C53DB24E5096663"/>
        <w:category>
          <w:name w:val="General"/>
          <w:gallery w:val="placeholder"/>
        </w:category>
        <w:types>
          <w:type w:val="bbPlcHdr"/>
        </w:types>
        <w:behaviors>
          <w:behavior w:val="content"/>
        </w:behaviors>
        <w:guid w:val="{F97B562B-8352-48F7-A81F-49469C97CA4E}"/>
      </w:docPartPr>
      <w:docPartBody>
        <w:p w:rsidR="00000000" w:rsidRDefault="009436EA">
          <w:pPr>
            <w:pStyle w:val="1F18CC0932BF4F969C53DB24E5096663"/>
          </w:pPr>
          <w:r w:rsidRPr="00740017">
            <w:rPr>
              <w:rFonts w:ascii="Calibri" w:hAnsi="Calibri" w:cs="Calibri"/>
            </w:rPr>
            <w:t>[Job Position]</w:t>
          </w:r>
        </w:p>
      </w:docPartBody>
    </w:docPart>
    <w:docPart>
      <w:docPartPr>
        <w:name w:val="B2F10A9C7257402B83ECE2D585898E71"/>
        <w:category>
          <w:name w:val="General"/>
          <w:gallery w:val="placeholder"/>
        </w:category>
        <w:types>
          <w:type w:val="bbPlcHdr"/>
        </w:types>
        <w:behaviors>
          <w:behavior w:val="content"/>
        </w:behaviors>
        <w:guid w:val="{371EBCED-1600-4694-AA00-08B685EE1D2C}"/>
      </w:docPartPr>
      <w:docPartBody>
        <w:p w:rsidR="00000000" w:rsidRDefault="009436EA">
          <w:pPr>
            <w:pStyle w:val="B2F10A9C7257402B83ECE2D585898E71"/>
          </w:pPr>
          <w:r w:rsidRPr="00740017">
            <w:rPr>
              <w:rFonts w:ascii="Calibri" w:hAnsi="Calibri" w:cs="Calibri"/>
            </w:rPr>
            <w:t>[Company Name]</w:t>
          </w:r>
        </w:p>
      </w:docPartBody>
    </w:docPart>
    <w:docPart>
      <w:docPartPr>
        <w:name w:val="8B9CC8E7102F46B2B716A0495971A747"/>
        <w:category>
          <w:name w:val="General"/>
          <w:gallery w:val="placeholder"/>
        </w:category>
        <w:types>
          <w:type w:val="bbPlcHdr"/>
        </w:types>
        <w:behaviors>
          <w:behavior w:val="content"/>
        </w:behaviors>
        <w:guid w:val="{FDF16619-4C73-4872-A2D0-9E65A188AC31}"/>
      </w:docPartPr>
      <w:docPartBody>
        <w:p w:rsidR="00000000" w:rsidRDefault="009436EA">
          <w:pPr>
            <w:pStyle w:val="8B9CC8E7102F46B2B716A0495971A747"/>
          </w:pPr>
          <w:r w:rsidRPr="00740017">
            <w:rPr>
              <w:rFonts w:ascii="Calibri" w:hAnsi="Calibri" w:cs="Calibri"/>
            </w:rPr>
            <w:t>[Dates From]</w:t>
          </w:r>
        </w:p>
      </w:docPartBody>
    </w:docPart>
    <w:docPart>
      <w:docPartPr>
        <w:name w:val="EAEC3EC998344BFC9E186A78135D926F"/>
        <w:category>
          <w:name w:val="General"/>
          <w:gallery w:val="placeholder"/>
        </w:category>
        <w:types>
          <w:type w:val="bbPlcHdr"/>
        </w:types>
        <w:behaviors>
          <w:behavior w:val="content"/>
        </w:behaviors>
        <w:guid w:val="{21ACCE43-7631-4002-A121-6E91B6590E4A}"/>
      </w:docPartPr>
      <w:docPartBody>
        <w:p w:rsidR="00000000" w:rsidRDefault="009436EA">
          <w:pPr>
            <w:pStyle w:val="EAEC3EC998344BFC9E186A78135D926F"/>
          </w:pPr>
          <w:r w:rsidRPr="00740017">
            <w:rPr>
              <w:rFonts w:ascii="Calibri" w:hAnsi="Calibri" w:cs="Calibri"/>
            </w:rPr>
            <w:t>[To]</w:t>
          </w:r>
        </w:p>
      </w:docPartBody>
    </w:docPart>
    <w:docPart>
      <w:docPartPr>
        <w:name w:val="9A4702E43FA14619A0665303152CA37B"/>
        <w:category>
          <w:name w:val="General"/>
          <w:gallery w:val="placeholder"/>
        </w:category>
        <w:types>
          <w:type w:val="bbPlcHdr"/>
        </w:types>
        <w:behaviors>
          <w:behavior w:val="content"/>
        </w:behaviors>
        <w:guid w:val="{3F7F4EAB-3179-44E2-9F73-DAB5FCC5C8B0}"/>
      </w:docPartPr>
      <w:docPartBody>
        <w:p w:rsidR="00000000" w:rsidRDefault="009436EA">
          <w:pPr>
            <w:pStyle w:val="9A4702E43FA14619A0665303152CA37B"/>
          </w:pPr>
          <w:r w:rsidRPr="00740017">
            <w:rPr>
              <w:rFonts w:ascii="Calibri" w:hAnsi="Calibri" w:cs="Calibri"/>
            </w:rPr>
            <w:t>[Job Title]</w:t>
          </w:r>
        </w:p>
      </w:docPartBody>
    </w:docPart>
    <w:docPart>
      <w:docPartPr>
        <w:name w:val="53B893DAB50747A6A6B49A8F0E32048E"/>
        <w:category>
          <w:name w:val="General"/>
          <w:gallery w:val="placeholder"/>
        </w:category>
        <w:types>
          <w:type w:val="bbPlcHdr"/>
        </w:types>
        <w:behaviors>
          <w:behavior w:val="content"/>
        </w:behaviors>
        <w:guid w:val="{5FA644F0-25EF-4C80-A692-310548606A3A}"/>
      </w:docPartPr>
      <w:docPartBody>
        <w:p w:rsidR="00000000" w:rsidRDefault="009436EA">
          <w:pPr>
            <w:pStyle w:val="53B893DAB50747A6A6B49A8F0E32048E"/>
          </w:pPr>
          <w:r w:rsidRPr="00740017">
            <w:rPr>
              <w:rFonts w:ascii="Calibri" w:hAnsi="Calibri" w:cs="Calibri"/>
            </w:rPr>
            <w:t>[Job Position]</w:t>
          </w:r>
        </w:p>
      </w:docPartBody>
    </w:docPart>
    <w:docPart>
      <w:docPartPr>
        <w:name w:val="1A7F8B5A9DE14893BC037206010FB225"/>
        <w:category>
          <w:name w:val="General"/>
          <w:gallery w:val="placeholder"/>
        </w:category>
        <w:types>
          <w:type w:val="bbPlcHdr"/>
        </w:types>
        <w:behaviors>
          <w:behavior w:val="content"/>
        </w:behaviors>
        <w:guid w:val="{1C03EACB-3003-4659-9DEF-CE23627A9019}"/>
      </w:docPartPr>
      <w:docPartBody>
        <w:p w:rsidR="00000000" w:rsidRDefault="009436EA">
          <w:pPr>
            <w:pStyle w:val="1A7F8B5A9DE14893BC037206010FB225"/>
          </w:pPr>
          <w:r w:rsidRPr="00740017">
            <w:rPr>
              <w:rFonts w:ascii="Calibri" w:hAnsi="Calibri" w:cs="Calibri"/>
            </w:rPr>
            <w:t>[Company Name]</w:t>
          </w:r>
        </w:p>
      </w:docPartBody>
    </w:docPart>
    <w:docPart>
      <w:docPartPr>
        <w:name w:val="5B0882DC5A0F4264A9A36F40B364441D"/>
        <w:category>
          <w:name w:val="General"/>
          <w:gallery w:val="placeholder"/>
        </w:category>
        <w:types>
          <w:type w:val="bbPlcHdr"/>
        </w:types>
        <w:behaviors>
          <w:behavior w:val="content"/>
        </w:behaviors>
        <w:guid w:val="{4BDDC70C-6CBC-4089-9FA1-77423B788744}"/>
      </w:docPartPr>
      <w:docPartBody>
        <w:p w:rsidR="00000000" w:rsidRDefault="009436EA">
          <w:pPr>
            <w:pStyle w:val="5B0882DC5A0F4264A9A36F40B364441D"/>
          </w:pPr>
          <w:r w:rsidRPr="00740017">
            <w:rPr>
              <w:rFonts w:ascii="Calibri" w:hAnsi="Calibri" w:cs="Calibri"/>
            </w:rPr>
            <w:t>[This is the place for a brief summary of your key responsibilities and most stellar accomplishments.]</w:t>
          </w:r>
        </w:p>
      </w:docPartBody>
    </w:docPart>
    <w:docPart>
      <w:docPartPr>
        <w:name w:val="CA09BCDC0911434991FD57E24CA638C6"/>
        <w:category>
          <w:name w:val="General"/>
          <w:gallery w:val="placeholder"/>
        </w:category>
        <w:types>
          <w:type w:val="bbPlcHdr"/>
        </w:types>
        <w:behaviors>
          <w:behavior w:val="content"/>
        </w:behaviors>
        <w:guid w:val="{2FC37AD1-4858-4772-BA3D-6417D37882EF}"/>
      </w:docPartPr>
      <w:docPartBody>
        <w:p w:rsidR="00000000" w:rsidRDefault="009436EA">
          <w:pPr>
            <w:pStyle w:val="CA09BCDC0911434991FD57E24CA638C6"/>
          </w:pPr>
          <w:r w:rsidRPr="00AC6C7E">
            <w:t>Education</w:t>
          </w:r>
        </w:p>
      </w:docPartBody>
    </w:docPart>
    <w:docPart>
      <w:docPartPr>
        <w:name w:val="3B49147012EE4A4F84806174EB3491E0"/>
        <w:category>
          <w:name w:val="General"/>
          <w:gallery w:val="placeholder"/>
        </w:category>
        <w:types>
          <w:type w:val="bbPlcHdr"/>
        </w:types>
        <w:behaviors>
          <w:behavior w:val="content"/>
        </w:behaviors>
        <w:guid w:val="{4E4D9318-C001-4F8B-96DF-7BCBE037FB0D}"/>
      </w:docPartPr>
      <w:docPartBody>
        <w:p w:rsidR="00000000" w:rsidRDefault="009436EA">
          <w:pPr>
            <w:pStyle w:val="3B49147012EE4A4F84806174EB3491E0"/>
          </w:pPr>
          <w:r w:rsidRPr="00740017">
            <w:t>[School Name]</w:t>
          </w:r>
        </w:p>
      </w:docPartBody>
    </w:docPart>
    <w:docPart>
      <w:docPartPr>
        <w:name w:val="456FEA6705E342FC9B65BB06AAC6BDF2"/>
        <w:category>
          <w:name w:val="General"/>
          <w:gallery w:val="placeholder"/>
        </w:category>
        <w:types>
          <w:type w:val="bbPlcHdr"/>
        </w:types>
        <w:behaviors>
          <w:behavior w:val="content"/>
        </w:behaviors>
        <w:guid w:val="{FE7A1A3F-AB54-440D-90DE-8FFE5E00F523}"/>
      </w:docPartPr>
      <w:docPartBody>
        <w:p w:rsidR="00000000" w:rsidRDefault="009436EA">
          <w:pPr>
            <w:pStyle w:val="456FEA6705E342FC9B65BB06AAC6BDF2"/>
          </w:pPr>
          <w:r w:rsidRPr="00353B60">
            <w:t>[City, State]</w:t>
          </w:r>
        </w:p>
      </w:docPartBody>
    </w:docPart>
    <w:docPart>
      <w:docPartPr>
        <w:name w:val="68BDD92C9C014788B10F43C5C7D05AAF"/>
        <w:category>
          <w:name w:val="General"/>
          <w:gallery w:val="placeholder"/>
        </w:category>
        <w:types>
          <w:type w:val="bbPlcHdr"/>
        </w:types>
        <w:behaviors>
          <w:behavior w:val="content"/>
        </w:behaviors>
        <w:guid w:val="{EBC3468A-A325-456A-B516-35182FA1654F}"/>
      </w:docPartPr>
      <w:docPartBody>
        <w:p w:rsidR="00000000" w:rsidRDefault="009436EA">
          <w:pPr>
            <w:pStyle w:val="68BDD92C9C014788B10F43C5C7D05AAF"/>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514EF11F62184F1195740427CA77CF26"/>
        <w:category>
          <w:name w:val="General"/>
          <w:gallery w:val="placeholder"/>
        </w:category>
        <w:types>
          <w:type w:val="bbPlcHdr"/>
        </w:types>
        <w:behaviors>
          <w:behavior w:val="content"/>
        </w:behaviors>
        <w:guid w:val="{647B365E-7AB4-496D-A0EE-D04D13AE1227}"/>
      </w:docPartPr>
      <w:docPartBody>
        <w:p w:rsidR="00000000" w:rsidRDefault="009436EA">
          <w:pPr>
            <w:pStyle w:val="514EF11F62184F1195740427CA77CF26"/>
          </w:pPr>
          <w:r w:rsidRPr="00AC6C7E">
            <w:t>Communication</w:t>
          </w:r>
        </w:p>
      </w:docPartBody>
    </w:docPart>
    <w:docPart>
      <w:docPartPr>
        <w:name w:val="9D8C813D22A2419786B9DF696B89F4DD"/>
        <w:category>
          <w:name w:val="General"/>
          <w:gallery w:val="placeholder"/>
        </w:category>
        <w:types>
          <w:type w:val="bbPlcHdr"/>
        </w:types>
        <w:behaviors>
          <w:behavior w:val="content"/>
        </w:behaviors>
        <w:guid w:val="{8167A4AB-F037-441A-851C-2AE060BF8F99}"/>
      </w:docPartPr>
      <w:docPartBody>
        <w:p w:rsidR="00000000" w:rsidRDefault="009436EA">
          <w:pPr>
            <w:pStyle w:val="9D8C813D22A2419786B9DF696B89F4DD"/>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F38E1649D6134C219A1379BD20B5986F"/>
        <w:category>
          <w:name w:val="General"/>
          <w:gallery w:val="placeholder"/>
        </w:category>
        <w:types>
          <w:type w:val="bbPlcHdr"/>
        </w:types>
        <w:behaviors>
          <w:behavior w:val="content"/>
        </w:behaviors>
        <w:guid w:val="{9AD2660B-3AA7-4607-8E01-8D1A46DB952A}"/>
      </w:docPartPr>
      <w:docPartBody>
        <w:p w:rsidR="00000000" w:rsidRDefault="009436EA">
          <w:pPr>
            <w:pStyle w:val="F38E1649D6134C219A1379BD20B5986F"/>
          </w:pPr>
          <w:r w:rsidRPr="00AC6C7E">
            <w:t>Leadership</w:t>
          </w:r>
        </w:p>
      </w:docPartBody>
    </w:docPart>
    <w:docPart>
      <w:docPartPr>
        <w:name w:val="45AE60312F5C454C8D584B62F867ED34"/>
        <w:category>
          <w:name w:val="General"/>
          <w:gallery w:val="placeholder"/>
        </w:category>
        <w:types>
          <w:type w:val="bbPlcHdr"/>
        </w:types>
        <w:behaviors>
          <w:behavior w:val="content"/>
        </w:behaviors>
        <w:guid w:val="{9FE70CCB-4944-4008-AD9B-C929478E0810}"/>
      </w:docPartPr>
      <w:docPartBody>
        <w:p w:rsidR="00000000" w:rsidRDefault="009436EA">
          <w:pPr>
            <w:pStyle w:val="45AE60312F5C454C8D584B62F867ED34"/>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FD94D08CCC5349CAB9AACD3C7D792177"/>
        <w:category>
          <w:name w:val="General"/>
          <w:gallery w:val="placeholder"/>
        </w:category>
        <w:types>
          <w:type w:val="bbPlcHdr"/>
        </w:types>
        <w:behaviors>
          <w:behavior w:val="content"/>
        </w:behaviors>
        <w:guid w:val="{8A200227-594D-4A96-95D4-05484B0A15D3}"/>
      </w:docPartPr>
      <w:docPartBody>
        <w:p w:rsidR="00000000" w:rsidRDefault="009436EA">
          <w:pPr>
            <w:pStyle w:val="FD94D08CCC5349CAB9AACD3C7D792177"/>
          </w:pPr>
          <w:r w:rsidRPr="00AC6C7E">
            <w:t>References</w:t>
          </w:r>
        </w:p>
      </w:docPartBody>
    </w:docPart>
    <w:docPart>
      <w:docPartPr>
        <w:name w:val="834BDC9612084190BDC24CFEA8AD1E33"/>
        <w:category>
          <w:name w:val="General"/>
          <w:gallery w:val="placeholder"/>
        </w:category>
        <w:types>
          <w:type w:val="bbPlcHdr"/>
        </w:types>
        <w:behaviors>
          <w:behavior w:val="content"/>
        </w:behaviors>
        <w:guid w:val="{8E96BC0D-3E5B-4388-86B7-05C40F534E4A}"/>
      </w:docPartPr>
      <w:docPartBody>
        <w:p w:rsidR="00000000" w:rsidRDefault="009436EA">
          <w:pPr>
            <w:pStyle w:val="834BDC9612084190BDC24CFEA8AD1E33"/>
          </w:pPr>
          <w:r w:rsidRPr="00740017">
            <w:rPr>
              <w:rFonts w:ascii="Calibri" w:hAnsi="Calibri" w:cs="Calibri"/>
            </w:rPr>
            <w:t>[Available upon request.]</w:t>
          </w:r>
        </w:p>
      </w:docPartBody>
    </w:docPart>
    <w:docPart>
      <w:docPartPr>
        <w:name w:val="0063466356A549B7A0D5F94968F82DD5"/>
        <w:category>
          <w:name w:val="General"/>
          <w:gallery w:val="placeholder"/>
        </w:category>
        <w:types>
          <w:type w:val="bbPlcHdr"/>
        </w:types>
        <w:behaviors>
          <w:behavior w:val="content"/>
        </w:behaviors>
        <w:guid w:val="{AACF5333-5B19-4B09-B329-2CD348CCC9D0}"/>
      </w:docPartPr>
      <w:docPartBody>
        <w:p w:rsidR="00000000" w:rsidRDefault="009436EA">
          <w:pPr>
            <w:pStyle w:val="0063466356A549B7A0D5F94968F82DD5"/>
          </w:pPr>
          <w:r w:rsidRPr="00380FD1">
            <w:t>[Your Address]</w:t>
          </w:r>
        </w:p>
      </w:docPartBody>
    </w:docPart>
    <w:docPart>
      <w:docPartPr>
        <w:name w:val="52E805C65AA4487F9D3323F91FF2346B"/>
        <w:category>
          <w:name w:val="General"/>
          <w:gallery w:val="placeholder"/>
        </w:category>
        <w:types>
          <w:type w:val="bbPlcHdr"/>
        </w:types>
        <w:behaviors>
          <w:behavior w:val="content"/>
        </w:behaviors>
        <w:guid w:val="{CD2B3BD4-B889-49AC-BAB5-EACF60AAE984}"/>
      </w:docPartPr>
      <w:docPartBody>
        <w:p w:rsidR="00000000" w:rsidRDefault="009436EA">
          <w:pPr>
            <w:pStyle w:val="52E805C65AA4487F9D3323F91FF2346B"/>
          </w:pPr>
          <w:r w:rsidRPr="00380FD1">
            <w:t>[City, ST ZIP Code]</w:t>
          </w:r>
        </w:p>
      </w:docPartBody>
    </w:docPart>
    <w:docPart>
      <w:docPartPr>
        <w:name w:val="BCD7541BF8E5407C82DA126FCEC0A7F9"/>
        <w:category>
          <w:name w:val="General"/>
          <w:gallery w:val="placeholder"/>
        </w:category>
        <w:types>
          <w:type w:val="bbPlcHdr"/>
        </w:types>
        <w:behaviors>
          <w:behavior w:val="content"/>
        </w:behaviors>
        <w:guid w:val="{2401EFCF-BD04-4435-BA85-CCA61AC07B42}"/>
      </w:docPartPr>
      <w:docPartBody>
        <w:p w:rsidR="00000000" w:rsidRDefault="009436EA">
          <w:pPr>
            <w:pStyle w:val="BCD7541BF8E5407C82DA126FCEC0A7F9"/>
          </w:pPr>
          <w:r w:rsidRPr="00380FD1">
            <w:t>[Your Phone]</w:t>
          </w:r>
        </w:p>
      </w:docPartBody>
    </w:docPart>
    <w:docPart>
      <w:docPartPr>
        <w:name w:val="AF984A7F801642369C31056657FD5D2C"/>
        <w:category>
          <w:name w:val="General"/>
          <w:gallery w:val="placeholder"/>
        </w:category>
        <w:types>
          <w:type w:val="bbPlcHdr"/>
        </w:types>
        <w:behaviors>
          <w:behavior w:val="content"/>
        </w:behaviors>
        <w:guid w:val="{426A86EB-7EBC-4ADD-8A51-74146807CFA8}"/>
      </w:docPartPr>
      <w:docPartBody>
        <w:p w:rsidR="00000000" w:rsidRDefault="009436EA">
          <w:pPr>
            <w:pStyle w:val="AF984A7F801642369C31056657FD5D2C"/>
          </w:pPr>
          <w:r w:rsidRPr="00380FD1">
            <w:t>[Your Email]</w:t>
          </w:r>
        </w:p>
      </w:docPartBody>
    </w:docPart>
    <w:docPart>
      <w:docPartPr>
        <w:name w:val="36E76AA62AF04C4D886978591CC93261"/>
        <w:category>
          <w:name w:val="General"/>
          <w:gallery w:val="placeholder"/>
        </w:category>
        <w:types>
          <w:type w:val="bbPlcHdr"/>
        </w:types>
        <w:behaviors>
          <w:behavior w:val="content"/>
        </w:behaviors>
        <w:guid w:val="{B7C77AEB-1FD7-4600-931D-18A73889DE31}"/>
      </w:docPartPr>
      <w:docPartBody>
        <w:p w:rsidR="00000000" w:rsidRDefault="009436EA">
          <w:pPr>
            <w:pStyle w:val="36E76AA62AF04C4D886978591CC93261"/>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6EA"/>
    <w:rsid w:val="00943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4DCE1C08A84977B7397920DB86A31C">
    <w:name w:val="694DCE1C08A84977B7397920DB86A31C"/>
  </w:style>
  <w:style w:type="paragraph" w:customStyle="1" w:styleId="152F05D414D54972A9F06C12F2692550">
    <w:name w:val="152F05D414D54972A9F06C12F2692550"/>
  </w:style>
  <w:style w:type="paragraph" w:customStyle="1" w:styleId="3DA50AFB3C804A468977D940D129AE1F">
    <w:name w:val="3DA50AFB3C804A468977D940D129AE1F"/>
  </w:style>
  <w:style w:type="paragraph" w:customStyle="1" w:styleId="14A0F826E8C94A24BF5EF156C5689D48">
    <w:name w:val="14A0F826E8C94A24BF5EF156C5689D48"/>
  </w:style>
  <w:style w:type="paragraph" w:customStyle="1" w:styleId="49F6742C23A3401D83D89617F5CFED6F">
    <w:name w:val="49F6742C23A3401D83D89617F5CFED6F"/>
  </w:style>
  <w:style w:type="paragraph" w:customStyle="1" w:styleId="2E687BB66A4E415F939729198BCE5B06">
    <w:name w:val="2E687BB66A4E415F939729198BCE5B06"/>
  </w:style>
  <w:style w:type="paragraph" w:customStyle="1" w:styleId="134D8234AED8446AB6666DE995A844B0">
    <w:name w:val="134D8234AED8446AB6666DE995A844B0"/>
  </w:style>
  <w:style w:type="paragraph" w:customStyle="1" w:styleId="527EA2045D1541469E133A9E5202A81B">
    <w:name w:val="527EA2045D1541469E133A9E5202A81B"/>
  </w:style>
  <w:style w:type="paragraph" w:customStyle="1" w:styleId="0CEA6EEAA5DD4261AE48F8AE59A76E15">
    <w:name w:val="0CEA6EEAA5DD4261AE48F8AE59A76E15"/>
  </w:style>
  <w:style w:type="paragraph" w:customStyle="1" w:styleId="6069F7D974C04D09B89D9CF31FA4400F">
    <w:name w:val="6069F7D974C04D09B89D9CF31FA4400F"/>
  </w:style>
  <w:style w:type="paragraph" w:customStyle="1" w:styleId="7AC560AA0E8D410BAEECC0D721C194A5">
    <w:name w:val="7AC560AA0E8D410BAEECC0D721C194A5"/>
  </w:style>
  <w:style w:type="paragraph" w:customStyle="1" w:styleId="1F18CC0932BF4F969C53DB24E5096663">
    <w:name w:val="1F18CC0932BF4F969C53DB24E5096663"/>
  </w:style>
  <w:style w:type="paragraph" w:customStyle="1" w:styleId="B2F10A9C7257402B83ECE2D585898E71">
    <w:name w:val="B2F10A9C7257402B83ECE2D585898E71"/>
  </w:style>
  <w:style w:type="paragraph" w:customStyle="1" w:styleId="8B9CC8E7102F46B2B716A0495971A747">
    <w:name w:val="8B9CC8E7102F46B2B716A0495971A747"/>
  </w:style>
  <w:style w:type="paragraph" w:customStyle="1" w:styleId="EAEC3EC998344BFC9E186A78135D926F">
    <w:name w:val="EAEC3EC998344BFC9E186A78135D926F"/>
  </w:style>
  <w:style w:type="paragraph" w:customStyle="1" w:styleId="9A4702E43FA14619A0665303152CA37B">
    <w:name w:val="9A4702E43FA14619A0665303152CA37B"/>
  </w:style>
  <w:style w:type="paragraph" w:customStyle="1" w:styleId="53B893DAB50747A6A6B49A8F0E32048E">
    <w:name w:val="53B893DAB50747A6A6B49A8F0E32048E"/>
  </w:style>
  <w:style w:type="paragraph" w:customStyle="1" w:styleId="1A7F8B5A9DE14893BC037206010FB225">
    <w:name w:val="1A7F8B5A9DE14893BC037206010FB225"/>
  </w:style>
  <w:style w:type="paragraph" w:customStyle="1" w:styleId="5B0882DC5A0F4264A9A36F40B364441D">
    <w:name w:val="5B0882DC5A0F4264A9A36F40B364441D"/>
  </w:style>
  <w:style w:type="paragraph" w:customStyle="1" w:styleId="CA09BCDC0911434991FD57E24CA638C6">
    <w:name w:val="CA09BCDC0911434991FD57E24CA638C6"/>
  </w:style>
  <w:style w:type="paragraph" w:customStyle="1" w:styleId="3B49147012EE4A4F84806174EB3491E0">
    <w:name w:val="3B49147012EE4A4F84806174EB3491E0"/>
  </w:style>
  <w:style w:type="paragraph" w:customStyle="1" w:styleId="456FEA6705E342FC9B65BB06AAC6BDF2">
    <w:name w:val="456FEA6705E342FC9B65BB06AAC6BDF2"/>
  </w:style>
  <w:style w:type="paragraph" w:customStyle="1" w:styleId="68BDD92C9C014788B10F43C5C7D05AAF">
    <w:name w:val="68BDD92C9C014788B10F43C5C7D05AAF"/>
  </w:style>
  <w:style w:type="paragraph" w:customStyle="1" w:styleId="514EF11F62184F1195740427CA77CF26">
    <w:name w:val="514EF11F62184F1195740427CA77CF26"/>
  </w:style>
  <w:style w:type="paragraph" w:customStyle="1" w:styleId="9D8C813D22A2419786B9DF696B89F4DD">
    <w:name w:val="9D8C813D22A2419786B9DF696B89F4DD"/>
  </w:style>
  <w:style w:type="paragraph" w:customStyle="1" w:styleId="F38E1649D6134C219A1379BD20B5986F">
    <w:name w:val="F38E1649D6134C219A1379BD20B5986F"/>
  </w:style>
  <w:style w:type="paragraph" w:customStyle="1" w:styleId="45AE60312F5C454C8D584B62F867ED34">
    <w:name w:val="45AE60312F5C454C8D584B62F867ED34"/>
  </w:style>
  <w:style w:type="paragraph" w:customStyle="1" w:styleId="FD94D08CCC5349CAB9AACD3C7D792177">
    <w:name w:val="FD94D08CCC5349CAB9AACD3C7D792177"/>
  </w:style>
  <w:style w:type="paragraph" w:customStyle="1" w:styleId="834BDC9612084190BDC24CFEA8AD1E33">
    <w:name w:val="834BDC9612084190BDC24CFEA8AD1E33"/>
  </w:style>
  <w:style w:type="paragraph" w:customStyle="1" w:styleId="0063466356A549B7A0D5F94968F82DD5">
    <w:name w:val="0063466356A549B7A0D5F94968F82DD5"/>
  </w:style>
  <w:style w:type="paragraph" w:customStyle="1" w:styleId="52E805C65AA4487F9D3323F91FF2346B">
    <w:name w:val="52E805C65AA4487F9D3323F91FF2346B"/>
  </w:style>
  <w:style w:type="paragraph" w:customStyle="1" w:styleId="BCD7541BF8E5407C82DA126FCEC0A7F9">
    <w:name w:val="BCD7541BF8E5407C82DA126FCEC0A7F9"/>
  </w:style>
  <w:style w:type="paragraph" w:customStyle="1" w:styleId="AF984A7F801642369C31056657FD5D2C">
    <w:name w:val="AF984A7F801642369C31056657FD5D2C"/>
  </w:style>
  <w:style w:type="character" w:styleId="PlaceholderText">
    <w:name w:val="Placeholder Text"/>
    <w:basedOn w:val="DefaultParagraphFont"/>
    <w:uiPriority w:val="99"/>
    <w:semiHidden/>
    <w:rPr>
      <w:color w:val="808080"/>
    </w:rPr>
  </w:style>
  <w:style w:type="paragraph" w:customStyle="1" w:styleId="36E76AA62AF04C4D886978591CC93261">
    <w:name w:val="36E76AA62AF04C4D886978591CC932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2020-04-19T13:03:00Z</dcterms:created>
  <dcterms:modified xsi:type="dcterms:W3CDTF">2020-04-19T13:04:00Z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